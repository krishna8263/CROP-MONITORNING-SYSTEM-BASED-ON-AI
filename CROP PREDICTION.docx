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465306E3" w14:textId="6000C223" w:rsidR="005430CC" w:rsidRDefault="004C59D8">
          <w:pPr>
            <w:pStyle w:val="NoSpacing"/>
            <w:rPr>
              <w:sz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2592CCEF" wp14:editId="73CFEAE3">
                <wp:simplePos x="0" y="0"/>
                <wp:positionH relativeFrom="margin">
                  <wp:posOffset>-453447</wp:posOffset>
                </wp:positionH>
                <wp:positionV relativeFrom="margin">
                  <wp:posOffset>394797</wp:posOffset>
                </wp:positionV>
                <wp:extent cx="6362700" cy="3549650"/>
                <wp:effectExtent l="266700" t="266700" r="266700" b="2984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3549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744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013DE6FC" wp14:editId="33B6C8A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B9C33C" w14:textId="576B66B9" w:rsidR="005430CC" w:rsidRDefault="00A744EB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776DC4F8495C438092C9825E3A2EC79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48D9">
                                      <w:t>krishna praveen kumar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893104C4B7F741909CCCF5B2E2FDC7C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48D9">
                                      <w:t>INT</w:t>
                                    </w:r>
                                  </w:sdtContent>
                                </w:sdt>
                                <w:r w:rsidR="00D848D9">
                                  <w:t>404</w:t>
                                </w:r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628EFE8AD17547E28045E386AD95D7FA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05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848D9">
                                      <w:t>April 5,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3DE6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37B9C33C" w14:textId="576B66B9" w:rsidR="005430CC" w:rsidRDefault="00A744EB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776DC4F8495C438092C9825E3A2EC79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848D9">
                                <w:t>krishna praveen kumar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893104C4B7F741909CCCF5B2E2FDC7C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D848D9">
                                <w:t>INT</w:t>
                              </w:r>
                            </w:sdtContent>
                          </w:sdt>
                          <w:r w:rsidR="00D848D9">
                            <w:t>404</w:t>
                          </w:r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628EFE8AD17547E28045E386AD95D7FA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848D9">
                                <w:t>April 5,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1C20290A" w14:textId="2EBD8ADB" w:rsidR="00D848D9" w:rsidRDefault="00D848D9"/>
        <w:p w14:paraId="45B808F1" w14:textId="491FB535" w:rsidR="00D848D9" w:rsidRDefault="00D848D9">
          <w:pPr>
            <w:rPr>
              <w:rFonts w:ascii="Cambria Math" w:hAnsi="Cambria Math" w:cs="Arial"/>
              <w:color w:val="000000" w:themeColor="text1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42E44CCA" wp14:editId="6DEBE933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5026372</wp:posOffset>
                    </wp:positionV>
                    <wp:extent cx="3943350" cy="1496291"/>
                    <wp:effectExtent l="0" t="0" r="7620" b="889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4962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A01C4" w14:textId="361780A0" w:rsidR="005430CC" w:rsidRDefault="00D848D9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848D9">
                                      <w:t xml:space="preserve"> </w:t>
                                    </w:r>
                                    <w:r>
                                      <w:t>AI</w:t>
                                    </w:r>
                                    <w:r w:rsidRPr="00D848D9">
                                      <w:t xml:space="preserve"> </w:t>
                                    </w:r>
                                    <w:r>
                                      <w:t>BASED</w:t>
                                    </w:r>
                                    <w:r w:rsidRPr="00D848D9">
                                      <w:t xml:space="preserve"> </w:t>
                                    </w:r>
                                    <w:r>
                                      <w:t>CROP</w:t>
                                    </w:r>
                                    <w:r w:rsidRPr="00D848D9">
                                      <w:t xml:space="preserve"> </w:t>
                                    </w:r>
                                    <w:r>
                                      <w:t>MONITORING</w:t>
                                    </w:r>
                                    <w:r w:rsidRPr="00D848D9">
                                      <w:t xml:space="preserve"> </w:t>
                                    </w:r>
                                    <w:r>
                                      <w:t>SYSTEM</w:t>
                                    </w:r>
                                  </w:sdtContent>
                                </w:sdt>
                              </w:p>
                              <w:p w14:paraId="425279DF" w14:textId="56B98E02" w:rsidR="005430CC" w:rsidRDefault="00A744EB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48D9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E44CCA" id="Text Box 21" o:spid="_x0000_s1027" type="#_x0000_t202" style="position:absolute;margin-left:0;margin-top:395.8pt;width:310.5pt;height:117.8pt;z-index:251661312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" o:allowoverlap="f" filled="f" stroked="f" strokeweight=".5pt">
                    <v:textbox inset="0,0,0,0">
                      <w:txbxContent>
                        <w:p w14:paraId="0EEA01C4" w14:textId="361780A0" w:rsidR="005430CC" w:rsidRDefault="00D848D9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848D9">
                                <w:t xml:space="preserve"> </w:t>
                              </w:r>
                              <w:r>
                                <w:t>AI</w:t>
                              </w:r>
                              <w:r w:rsidRPr="00D848D9">
                                <w:t xml:space="preserve"> </w:t>
                              </w:r>
                              <w:r>
                                <w:t>BASED</w:t>
                              </w:r>
                              <w:r w:rsidRPr="00D848D9">
                                <w:t xml:space="preserve"> </w:t>
                              </w:r>
                              <w:r>
                                <w:t>CROP</w:t>
                              </w:r>
                              <w:r w:rsidRPr="00D848D9">
                                <w:t xml:space="preserve"> </w:t>
                              </w:r>
                              <w:r>
                                <w:t>MONITORING</w:t>
                              </w:r>
                              <w:r w:rsidRPr="00D848D9">
                                <w:t xml:space="preserve"> </w:t>
                              </w:r>
                              <w:r>
                                <w:t>SYSTEM</w:t>
                              </w:r>
                            </w:sdtContent>
                          </w:sdt>
                        </w:p>
                        <w:p w14:paraId="425279DF" w14:textId="56B98E02" w:rsidR="005430CC" w:rsidRDefault="00A744EB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848D9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  <w:r w:rsidR="004C59D8">
            <w:lastRenderedPageBreak/>
            <w:t xml:space="preserve">                                                   </w:t>
          </w:r>
          <w:r w:rsidR="004C59D8" w:rsidRPr="004C59D8">
            <w:rPr>
              <w:rFonts w:ascii="Cambria Math" w:hAnsi="Cambria Math" w:cs="Arial"/>
              <w:color w:val="000000" w:themeColor="text1"/>
              <w:sz w:val="40"/>
              <w:szCs w:val="40"/>
            </w:rPr>
            <w:t>CROP PREDICTION</w:t>
          </w:r>
        </w:p>
        <w:p w14:paraId="6077971B" w14:textId="59F2B278" w:rsidR="004C59D8" w:rsidRDefault="004C59D8"/>
        <w:p w14:paraId="4EB58D4B" w14:textId="5F713B74" w:rsidR="004C59D8" w:rsidRPr="00C9742D" w:rsidRDefault="004C59D8" w:rsidP="00F952B2">
          <w:pPr>
            <w:pStyle w:val="ListParagraph"/>
            <w:numPr>
              <w:ilvl w:val="0"/>
              <w:numId w:val="7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>CROP PRE</w:t>
          </w:r>
          <w:r w:rsidR="00F952B2" w:rsidRPr="00C9742D">
            <w:rPr>
              <w:rFonts w:ascii="Cambria Math" w:hAnsi="Cambria Math"/>
              <w:color w:val="auto"/>
              <w:sz w:val="24"/>
              <w:szCs w:val="24"/>
            </w:rPr>
            <w:t>DICTION USING ARTIFICIAL INTELLIGENCE.</w:t>
          </w:r>
        </w:p>
        <w:p w14:paraId="1602CC40" w14:textId="0F152701" w:rsidR="00F952B2" w:rsidRPr="00C9742D" w:rsidRDefault="00F952B2" w:rsidP="00F952B2">
          <w:pPr>
            <w:pStyle w:val="ListParagraph"/>
            <w:numPr>
              <w:ilvl w:val="0"/>
              <w:numId w:val="7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>AT FIRST THE WORLD POPULATION IS EXPECTED TO GROW ACCORDING TO THE SURVEY TAKEN BY THE AGRICULTURE ORGANIZATION.</w:t>
          </w:r>
        </w:p>
        <w:p w14:paraId="3985FB8C" w14:textId="2CA754FB" w:rsidR="00F952B2" w:rsidRPr="00C9742D" w:rsidRDefault="00F952B2" w:rsidP="00F952B2">
          <w:pPr>
            <w:pStyle w:val="ListParagraph"/>
            <w:numPr>
              <w:ilvl w:val="0"/>
              <w:numId w:val="7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>WITH ARTIFICIAL INTELLIGENCE TOOLS WE CAN MONITOR CROP</w:t>
          </w:r>
        </w:p>
        <w:p w14:paraId="2A73EC57" w14:textId="2891FCBF" w:rsidR="00F952B2" w:rsidRPr="00C9742D" w:rsidRDefault="00F952B2" w:rsidP="00F952B2">
          <w:pPr>
            <w:pStyle w:val="ListParagraph"/>
            <w:numPr>
              <w:ilvl w:val="0"/>
              <w:numId w:val="7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>LAND SUITABILITY ANALYSIS IS A MANDATORY FOR CROP CULTIVATION</w:t>
          </w:r>
        </w:p>
        <w:p w14:paraId="0399F858" w14:textId="44D8E9FC" w:rsidR="00F952B2" w:rsidRDefault="00F952B2" w:rsidP="00F952B2">
          <w:pPr>
            <w:pStyle w:val="ListParagraph"/>
            <w:spacing w:line="360" w:lineRule="auto"/>
          </w:pPr>
        </w:p>
        <w:p w14:paraId="059B4876" w14:textId="77777777" w:rsidR="00F952B2" w:rsidRPr="004C59D8" w:rsidRDefault="00F952B2" w:rsidP="00F952B2">
          <w:pPr>
            <w:pStyle w:val="ListParagraph"/>
            <w:spacing w:line="360" w:lineRule="auto"/>
          </w:pPr>
        </w:p>
        <w:p w14:paraId="3A58C86D" w14:textId="77777777" w:rsidR="00F952B2" w:rsidRDefault="00F952B2">
          <w:r>
            <w:rPr>
              <w:noProof/>
            </w:rPr>
            <w:drawing>
              <wp:inline distT="0" distB="0" distL="0" distR="0" wp14:anchorId="1213C688" wp14:editId="1F3CD834">
                <wp:extent cx="5486400" cy="30480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eenhouse-Guardian-AI-predictive-analytics_res_1280x72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D817D1" w14:textId="156D9E9A" w:rsidR="00F952B2" w:rsidRDefault="00F952B2">
          <w:r>
            <w:t xml:space="preserve">     </w:t>
          </w:r>
        </w:p>
        <w:p w14:paraId="296A2EFF" w14:textId="6999B730" w:rsidR="006A59FB" w:rsidRDefault="006A59FB"/>
        <w:p w14:paraId="36FB829F" w14:textId="77777777" w:rsidR="006A59FB" w:rsidRDefault="006A59FB"/>
        <w:p w14:paraId="22192EEA" w14:textId="67EB048C" w:rsidR="00F952B2" w:rsidRPr="00C9742D" w:rsidRDefault="00F952B2" w:rsidP="006A59FB">
          <w:pPr>
            <w:pStyle w:val="ListParagraph"/>
            <w:numPr>
              <w:ilvl w:val="0"/>
              <w:numId w:val="9"/>
            </w:numPr>
            <w:spacing w:line="360" w:lineRule="auto"/>
            <w:jc w:val="both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 xml:space="preserve">FOR PREDICTING </w:t>
          </w:r>
          <w:r w:rsidR="00111430" w:rsidRPr="00C9742D">
            <w:rPr>
              <w:rFonts w:ascii="Cambria Math" w:hAnsi="Cambria Math"/>
              <w:color w:val="auto"/>
              <w:sz w:val="24"/>
              <w:szCs w:val="24"/>
            </w:rPr>
            <w:t>CROP,</w:t>
          </w:r>
          <w:r w:rsidRPr="00C9742D">
            <w:rPr>
              <w:rFonts w:ascii="Cambria Math" w:hAnsi="Cambria Math"/>
              <w:color w:val="auto"/>
              <w:sz w:val="24"/>
              <w:szCs w:val="24"/>
            </w:rPr>
            <w:t xml:space="preserve"> WE NEDD TO </w:t>
          </w:r>
          <w:r w:rsidR="00111430" w:rsidRPr="00C9742D">
            <w:rPr>
              <w:rFonts w:ascii="Cambria Math" w:hAnsi="Cambria Math"/>
              <w:color w:val="auto"/>
              <w:sz w:val="24"/>
              <w:szCs w:val="24"/>
            </w:rPr>
            <w:t>KNOW ABOUT</w:t>
          </w:r>
          <w:r w:rsidRPr="00C9742D">
            <w:rPr>
              <w:rFonts w:ascii="Cambria Math" w:hAnsi="Cambria Math"/>
              <w:color w:val="auto"/>
              <w:sz w:val="24"/>
              <w:szCs w:val="24"/>
            </w:rPr>
            <w:t xml:space="preserve"> </w:t>
          </w:r>
          <w:r w:rsidR="00111430" w:rsidRPr="00C9742D">
            <w:rPr>
              <w:rFonts w:ascii="Cambria Math" w:hAnsi="Cambria Math"/>
              <w:color w:val="auto"/>
              <w:sz w:val="24"/>
              <w:szCs w:val="24"/>
            </w:rPr>
            <w:t>SUNLIGHT, TEMPERATURE, HUMIDITY, Ph AND IOT CLOUD AND AI.</w:t>
          </w:r>
        </w:p>
        <w:p w14:paraId="5584A53C" w14:textId="77777777" w:rsidR="00111430" w:rsidRPr="00C9742D" w:rsidRDefault="00111430" w:rsidP="006A59FB">
          <w:pPr>
            <w:pStyle w:val="ListParagraph"/>
            <w:numPr>
              <w:ilvl w:val="0"/>
              <w:numId w:val="9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t>THESE ARE THE KEY FACTORS FOR PREDICTING CROP.</w:t>
          </w:r>
        </w:p>
        <w:p w14:paraId="7E3AEBB5" w14:textId="7C3EFBC2" w:rsidR="00111430" w:rsidRPr="00C9742D" w:rsidRDefault="00111430" w:rsidP="006A59FB">
          <w:pPr>
            <w:pStyle w:val="ListParagraph"/>
            <w:numPr>
              <w:ilvl w:val="0"/>
              <w:numId w:val="9"/>
            </w:numPr>
            <w:spacing w:line="360" w:lineRule="auto"/>
            <w:rPr>
              <w:rFonts w:ascii="Cambria Math" w:hAnsi="Cambria Math"/>
              <w:color w:val="auto"/>
              <w:sz w:val="24"/>
              <w:szCs w:val="24"/>
            </w:rPr>
          </w:pPr>
          <w:r w:rsidRPr="00C9742D">
            <w:rPr>
              <w:rFonts w:ascii="Cambria Math" w:hAnsi="Cambria Math"/>
              <w:color w:val="auto"/>
              <w:sz w:val="24"/>
              <w:szCs w:val="24"/>
            </w:rPr>
            <w:lastRenderedPageBreak/>
            <w:t>IN PRESENT AND FUTURE ARTIFICIAL INTELLIGENCE TECHNOLOGY IS VERY IMPORTANT</w:t>
          </w:r>
          <w:r w:rsidR="006A59FB" w:rsidRPr="00C9742D">
            <w:rPr>
              <w:rFonts w:ascii="Cambria Math" w:hAnsi="Cambria Math"/>
              <w:color w:val="auto"/>
              <w:sz w:val="24"/>
              <w:szCs w:val="24"/>
            </w:rPr>
            <w:t>.</w:t>
          </w:r>
        </w:p>
        <w:p w14:paraId="7492C993" w14:textId="77777777" w:rsidR="006A59FB" w:rsidRPr="00C9742D" w:rsidRDefault="006A59FB" w:rsidP="006A59FB">
          <w:pPr>
            <w:pStyle w:val="ListParagraph"/>
            <w:numPr>
              <w:ilvl w:val="0"/>
              <w:numId w:val="9"/>
            </w:numPr>
            <w:spacing w:line="360" w:lineRule="auto"/>
            <w:rPr>
              <w:rFonts w:ascii="Cambria Math" w:hAnsi="Cambria Math"/>
              <w:color w:val="000000" w:themeColor="text1"/>
              <w:sz w:val="24"/>
              <w:szCs w:val="24"/>
            </w:rPr>
          </w:pPr>
          <w:r w:rsidRPr="00C9742D">
            <w:rPr>
              <w:rFonts w:ascii="Cambria Math" w:hAnsi="Cambria Math"/>
              <w:color w:val="000000" w:themeColor="text1"/>
              <w:sz w:val="24"/>
              <w:szCs w:val="24"/>
            </w:rPr>
            <w:t>IT’S VERY DIFFICULT TO PREDICT EVERYTHING FOR FORMER BUT USING AI WE CAN EASILY PREDICT.</w:t>
          </w:r>
        </w:p>
        <w:p w14:paraId="57AFC21F" w14:textId="77777777" w:rsidR="006A59FB" w:rsidRDefault="006A59FB" w:rsidP="006A59FB">
          <w:pPr>
            <w:pStyle w:val="ListParagraph"/>
            <w:spacing w:line="360" w:lineRule="auto"/>
          </w:pPr>
        </w:p>
        <w:p w14:paraId="0C876FAD" w14:textId="77777777" w:rsidR="006A59FB" w:rsidRDefault="006A59FB" w:rsidP="006A59FB">
          <w:pPr>
            <w:pStyle w:val="ListParagraph"/>
            <w:spacing w:line="360" w:lineRule="auto"/>
          </w:pPr>
        </w:p>
        <w:p w14:paraId="1F0E265B" w14:textId="3B1A53B8" w:rsidR="006A59FB" w:rsidRDefault="006A59FB" w:rsidP="006A59FB">
          <w:pPr>
            <w:spacing w:line="360" w:lineRule="auto"/>
          </w:pPr>
          <w:r>
            <w:t xml:space="preserve">   </w:t>
          </w:r>
        </w:p>
        <w:p w14:paraId="0ED65CF3" w14:textId="411A1DE0" w:rsidR="006A59FB" w:rsidRDefault="002E4C1F" w:rsidP="006A59FB">
          <w:pPr>
            <w:spacing w:line="360" w:lineRule="auto"/>
          </w:pPr>
          <w:r>
            <w:rPr>
              <w:noProof/>
            </w:rPr>
            <w:drawing>
              <wp:inline distT="0" distB="0" distL="0" distR="0" wp14:anchorId="21F8E24F" wp14:editId="2350D331">
                <wp:extent cx="5484611" cy="2252134"/>
                <wp:effectExtent l="0" t="0" r="1905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utterstock_1162991032.jp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3726" cy="2264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5" w:name="_GoBack"/>
          <w:bookmarkEnd w:id="5"/>
        </w:p>
        <w:p w14:paraId="543E4314" w14:textId="0404CB94" w:rsidR="00D848D9" w:rsidRDefault="006A59FB" w:rsidP="00C9742D">
          <w:pPr>
            <w:spacing w:line="360" w:lineRule="auto"/>
            <w:rPr>
              <w:rFonts w:ascii="Cambria Math" w:hAnsi="Cambria Math"/>
              <w:sz w:val="48"/>
              <w:szCs w:val="48"/>
            </w:rPr>
          </w:pPr>
          <w:r>
            <w:t xml:space="preserve">    </w:t>
          </w:r>
          <w:r w:rsidR="00111430">
            <w:t xml:space="preserve">  </w:t>
          </w:r>
          <w:r w:rsidR="002E4C1F">
            <w:rPr>
              <w:noProof/>
            </w:rPr>
            <w:drawing>
              <wp:inline distT="0" distB="0" distL="0" distR="0" wp14:anchorId="47028C76" wp14:editId="6EB83C6C">
                <wp:extent cx="5503333" cy="2531006"/>
                <wp:effectExtent l="0" t="0" r="2540" b="317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fotolia88050102subscriptionmonthlym.jpg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92" cy="2540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848D9">
            <w:br w:type="page"/>
          </w:r>
          <w:r w:rsidR="00C9742D" w:rsidRPr="00C9742D">
            <w:rPr>
              <w:rFonts w:ascii="Cambria Math" w:hAnsi="Cambria Math"/>
              <w:color w:val="auto"/>
              <w:sz w:val="48"/>
              <w:szCs w:val="48"/>
            </w:rPr>
            <w:lastRenderedPageBreak/>
            <w:t>SOURCE CODE RESULT:</w:t>
          </w:r>
        </w:p>
        <w:p w14:paraId="2431A76A" w14:textId="5F756FA8" w:rsidR="00C9742D" w:rsidRPr="00C9742D" w:rsidRDefault="00C9742D" w:rsidP="00C9742D">
          <w:pPr>
            <w:spacing w:line="360" w:lineRule="auto"/>
            <w:rPr>
              <w:rFonts w:ascii="Cambria Math" w:hAnsi="Cambria Math"/>
              <w:sz w:val="48"/>
              <w:szCs w:val="48"/>
            </w:rPr>
          </w:pPr>
          <w:r>
            <w:rPr>
              <w:rFonts w:ascii="Cambria Math" w:hAnsi="Cambria Math"/>
              <w:noProof/>
              <w:sz w:val="48"/>
              <w:szCs w:val="48"/>
            </w:rPr>
            <w:drawing>
              <wp:inline distT="0" distB="0" distL="0" distR="0" wp14:anchorId="37496808" wp14:editId="2EF66B48">
                <wp:extent cx="5486400" cy="30861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creenshot (10).png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817A94" w14:textId="0F9C4092" w:rsidR="00D848D9" w:rsidRDefault="00C9742D">
          <w:r>
            <w:rPr>
              <w:noProof/>
            </w:rPr>
            <w:drawing>
              <wp:inline distT="0" distB="0" distL="0" distR="0" wp14:anchorId="7865DCAE" wp14:editId="573CE772">
                <wp:extent cx="5486400" cy="308610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creenshot (11).png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848D9">
            <w:br w:type="page"/>
          </w:r>
        </w:p>
        <w:p w14:paraId="676E6FE3" w14:textId="34CCC149" w:rsidR="00D848D9" w:rsidRDefault="00C9742D">
          <w:r>
            <w:rPr>
              <w:noProof/>
            </w:rPr>
            <w:lastRenderedPageBreak/>
            <w:drawing>
              <wp:inline distT="0" distB="0" distL="0" distR="0" wp14:anchorId="2E1FE6E9" wp14:editId="1696BF2F">
                <wp:extent cx="5486400" cy="30861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 (12).png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1B02B2" w14:textId="2699B9F5" w:rsidR="00C9742D" w:rsidRDefault="00C9742D">
          <w:r>
            <w:t xml:space="preserve">  </w:t>
          </w:r>
        </w:p>
        <w:p w14:paraId="64191067" w14:textId="77777777" w:rsidR="00C9742D" w:rsidRDefault="00C9742D">
          <w:r>
            <w:rPr>
              <w:noProof/>
            </w:rPr>
            <w:drawing>
              <wp:inline distT="0" distB="0" distL="0" distR="0" wp14:anchorId="04B50D73" wp14:editId="1D965B96">
                <wp:extent cx="5486400" cy="308610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(13).pn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744EB">
            <w:br w:type="page"/>
          </w:r>
        </w:p>
      </w:sdtContent>
    </w:sdt>
    <w:p w14:paraId="13C4EC40" w14:textId="7796889C" w:rsidR="00C9742D" w:rsidRDefault="00C9742D">
      <w:pPr>
        <w:rPr>
          <w:rFonts w:ascii="Cambria Math" w:hAnsi="Cambria Math"/>
          <w:noProof/>
          <w:color w:val="000000" w:themeColor="text1"/>
          <w:sz w:val="48"/>
          <w:szCs w:val="48"/>
        </w:rPr>
      </w:pPr>
      <w:r w:rsidRPr="00C9742D">
        <w:rPr>
          <w:rFonts w:ascii="Cambria Math" w:hAnsi="Cambria Math"/>
          <w:color w:val="000000" w:themeColor="text1"/>
          <w:sz w:val="48"/>
          <w:szCs w:val="48"/>
        </w:rPr>
        <w:lastRenderedPageBreak/>
        <w:t>OUTPUT:</w:t>
      </w:r>
      <w:r w:rsidRPr="00C9742D">
        <w:rPr>
          <w:rFonts w:ascii="Cambria Math" w:hAnsi="Cambria Math"/>
          <w:noProof/>
          <w:color w:val="000000" w:themeColor="text1"/>
          <w:sz w:val="48"/>
          <w:szCs w:val="48"/>
        </w:rPr>
        <w:t xml:space="preserve"> </w:t>
      </w:r>
    </w:p>
    <w:p w14:paraId="6503BDA2" w14:textId="77777777" w:rsidR="00E517F3" w:rsidRDefault="00E517F3">
      <w:pPr>
        <w:rPr>
          <w:rFonts w:ascii="Cambria Math" w:hAnsi="Cambria Math"/>
          <w:noProof/>
          <w:color w:val="000000" w:themeColor="text1"/>
          <w:sz w:val="48"/>
          <w:szCs w:val="48"/>
        </w:rPr>
      </w:pPr>
    </w:p>
    <w:p w14:paraId="7A3C0735" w14:textId="34EA18C4" w:rsidR="005430CC" w:rsidRDefault="00C9742D">
      <w:pPr>
        <w:rPr>
          <w:rFonts w:ascii="Cambria Math" w:hAnsi="Cambria Math"/>
          <w:color w:val="000000" w:themeColor="text1"/>
          <w:sz w:val="48"/>
          <w:szCs w:val="48"/>
        </w:rPr>
      </w:pPr>
      <w:r>
        <w:rPr>
          <w:rFonts w:ascii="Cambria Math" w:hAnsi="Cambria Math"/>
          <w:noProof/>
          <w:color w:val="000000" w:themeColor="text1"/>
          <w:sz w:val="48"/>
          <w:szCs w:val="48"/>
        </w:rPr>
        <w:drawing>
          <wp:inline distT="0" distB="0" distL="0" distR="0" wp14:anchorId="5F5A506B" wp14:editId="04AFB715">
            <wp:extent cx="5419725" cy="45319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004" cy="45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5DA" w14:textId="640F5DFE" w:rsidR="00C9742D" w:rsidRDefault="00C9742D">
      <w:pPr>
        <w:rPr>
          <w:rFonts w:ascii="Cambria Math" w:hAnsi="Cambria Math"/>
          <w:color w:val="000000" w:themeColor="text1"/>
          <w:sz w:val="48"/>
          <w:szCs w:val="48"/>
        </w:rPr>
      </w:pPr>
    </w:p>
    <w:p w14:paraId="051AB5DB" w14:textId="16F2F595" w:rsidR="00E517F3" w:rsidRDefault="00E517F3">
      <w:pPr>
        <w:rPr>
          <w:rFonts w:ascii="Cambria Math" w:hAnsi="Cambria Math"/>
          <w:color w:val="000000" w:themeColor="text1"/>
          <w:sz w:val="48"/>
          <w:szCs w:val="48"/>
        </w:rPr>
      </w:pPr>
    </w:p>
    <w:p w14:paraId="01C4132C" w14:textId="4D8C0F26" w:rsidR="00E517F3" w:rsidRDefault="00E517F3">
      <w:pPr>
        <w:rPr>
          <w:rFonts w:ascii="Cambria Math" w:hAnsi="Cambria Math"/>
          <w:color w:val="000000" w:themeColor="text1"/>
          <w:sz w:val="48"/>
          <w:szCs w:val="48"/>
        </w:rPr>
      </w:pPr>
    </w:p>
    <w:p w14:paraId="112E00AC" w14:textId="3F6A8C22" w:rsidR="00E517F3" w:rsidRDefault="00E517F3">
      <w:pPr>
        <w:rPr>
          <w:rFonts w:ascii="Cambria Math" w:hAnsi="Cambria Math"/>
          <w:color w:val="000000" w:themeColor="text1"/>
          <w:sz w:val="48"/>
          <w:szCs w:val="48"/>
        </w:rPr>
      </w:pPr>
    </w:p>
    <w:p w14:paraId="5FF8AB36" w14:textId="7299B710" w:rsidR="00E517F3" w:rsidRDefault="00E517F3">
      <w:pPr>
        <w:rPr>
          <w:rFonts w:ascii="Cambria Math" w:hAnsi="Cambria Math"/>
          <w:color w:val="000000" w:themeColor="text1"/>
          <w:sz w:val="48"/>
          <w:szCs w:val="48"/>
        </w:rPr>
      </w:pPr>
    </w:p>
    <w:p w14:paraId="0E10D6C1" w14:textId="62A29257" w:rsidR="00BA664F" w:rsidRPr="00BA664F" w:rsidRDefault="00BA664F">
      <w:pPr>
        <w:rPr>
          <w:rFonts w:ascii="Cambria Math" w:hAnsi="Cambria Math"/>
          <w:color w:val="000000" w:themeColor="text1"/>
          <w:sz w:val="32"/>
          <w:szCs w:val="32"/>
        </w:rPr>
      </w:pPr>
      <w:r w:rsidRPr="00BA664F">
        <w:rPr>
          <w:rFonts w:ascii="Cambria Math" w:hAnsi="Cambria Math"/>
          <w:color w:val="000000" w:themeColor="text1"/>
          <w:sz w:val="32"/>
          <w:szCs w:val="32"/>
        </w:rPr>
        <w:t>SUB</w:t>
      </w:r>
      <w:r>
        <w:rPr>
          <w:rFonts w:ascii="Cambria Math" w:hAnsi="Cambria Math"/>
          <w:color w:val="000000" w:themeColor="text1"/>
          <w:sz w:val="32"/>
          <w:szCs w:val="32"/>
        </w:rPr>
        <w:t xml:space="preserve">MITTED </w:t>
      </w:r>
      <w:r w:rsidR="002B32D3">
        <w:rPr>
          <w:rFonts w:ascii="Cambria Math" w:hAnsi="Cambria Math"/>
          <w:color w:val="000000" w:themeColor="text1"/>
          <w:sz w:val="32"/>
          <w:szCs w:val="32"/>
        </w:rPr>
        <w:t>BY:</w:t>
      </w:r>
    </w:p>
    <w:tbl>
      <w:tblPr>
        <w:tblStyle w:val="ReportTable"/>
        <w:tblpPr w:leftFromText="180" w:rightFromText="180" w:vertAnchor="text" w:horzAnchor="margin" w:tblpY="694"/>
        <w:tblW w:w="8640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A664F" w:rsidRPr="00BA664F" w14:paraId="2401482B" w14:textId="77777777" w:rsidTr="00BA6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CFB308B" w14:textId="77777777" w:rsidR="00BA664F" w:rsidRPr="00BA664F" w:rsidRDefault="00BA664F" w:rsidP="00BA664F">
            <w:pPr>
              <w:rPr>
                <w:rFonts w:ascii="Cambria Math" w:hAnsi="Cambria Math"/>
                <w:sz w:val="52"/>
                <w:szCs w:val="52"/>
              </w:rPr>
            </w:pPr>
          </w:p>
        </w:tc>
        <w:tc>
          <w:tcPr>
            <w:tcW w:w="2160" w:type="dxa"/>
          </w:tcPr>
          <w:p w14:paraId="5B82260D" w14:textId="77777777" w:rsidR="00BA664F" w:rsidRPr="00BA664F" w:rsidRDefault="00BA664F" w:rsidP="00BA6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52"/>
                <w:szCs w:val="52"/>
              </w:rPr>
            </w:pPr>
          </w:p>
        </w:tc>
        <w:tc>
          <w:tcPr>
            <w:tcW w:w="2160" w:type="dxa"/>
          </w:tcPr>
          <w:p w14:paraId="2AFAAD98" w14:textId="77777777" w:rsidR="00BA664F" w:rsidRPr="00BA664F" w:rsidRDefault="00BA664F" w:rsidP="00BA6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52"/>
                <w:szCs w:val="52"/>
              </w:rPr>
            </w:pPr>
          </w:p>
        </w:tc>
        <w:tc>
          <w:tcPr>
            <w:tcW w:w="2160" w:type="dxa"/>
          </w:tcPr>
          <w:p w14:paraId="6DE27722" w14:textId="77777777" w:rsidR="00BA664F" w:rsidRPr="00BA664F" w:rsidRDefault="00BA664F" w:rsidP="00BA6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52"/>
                <w:szCs w:val="52"/>
              </w:rPr>
            </w:pPr>
          </w:p>
        </w:tc>
      </w:tr>
      <w:tr w:rsidR="00BA664F" w:rsidRPr="00BA664F" w14:paraId="0E5FB50F" w14:textId="77777777" w:rsidTr="00BA664F">
        <w:trPr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3A53FD" w14:textId="5508623F" w:rsidR="00BA664F" w:rsidRPr="00BA664F" w:rsidRDefault="00BA664F" w:rsidP="00BA664F">
            <w:pPr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  SECTION</w:t>
            </w:r>
          </w:p>
        </w:tc>
        <w:tc>
          <w:tcPr>
            <w:tcW w:w="2160" w:type="dxa"/>
          </w:tcPr>
          <w:p w14:paraId="38B4FDDB" w14:textId="1C24A8CF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ST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UDENT NAME</w:t>
            </w:r>
          </w:p>
        </w:tc>
        <w:tc>
          <w:tcPr>
            <w:tcW w:w="2160" w:type="dxa"/>
          </w:tcPr>
          <w:p w14:paraId="127B9872" w14:textId="200E6262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ROLL NO</w:t>
            </w:r>
          </w:p>
        </w:tc>
        <w:tc>
          <w:tcPr>
            <w:tcW w:w="2160" w:type="dxa"/>
          </w:tcPr>
          <w:p w14:paraId="2A9417BF" w14:textId="5EA87947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REG.NO</w:t>
            </w:r>
          </w:p>
        </w:tc>
      </w:tr>
      <w:tr w:rsidR="00BA664F" w:rsidRPr="00BA664F" w14:paraId="5F2D4D9E" w14:textId="77777777" w:rsidTr="00BA6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8B1BC8C" w14:textId="0288CB08" w:rsidR="00BA664F" w:rsidRPr="00BA664F" w:rsidRDefault="00BA664F" w:rsidP="00BA664F">
            <w:pPr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   </w:t>
            </w: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K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18NZ</w:t>
            </w:r>
          </w:p>
        </w:tc>
        <w:tc>
          <w:tcPr>
            <w:tcW w:w="2160" w:type="dxa"/>
          </w:tcPr>
          <w:p w14:paraId="259AEDE6" w14:textId="1CC51E89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G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. </w:t>
            </w: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K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. PRAVEEN KUMAR</w:t>
            </w:r>
          </w:p>
        </w:tc>
        <w:tc>
          <w:tcPr>
            <w:tcW w:w="2160" w:type="dxa"/>
          </w:tcPr>
          <w:p w14:paraId="43A55C62" w14:textId="04157694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       </w:t>
            </w: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59</w:t>
            </w:r>
          </w:p>
        </w:tc>
        <w:tc>
          <w:tcPr>
            <w:tcW w:w="2160" w:type="dxa"/>
          </w:tcPr>
          <w:p w14:paraId="39D5EE8C" w14:textId="027CD72B" w:rsidR="00BA664F" w:rsidRPr="00BA664F" w:rsidRDefault="00BA664F" w:rsidP="00BA66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</w:t>
            </w: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11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803789</w:t>
            </w:r>
          </w:p>
        </w:tc>
      </w:tr>
      <w:tr w:rsidR="00BA664F" w:rsidRPr="00BA664F" w14:paraId="7D63C211" w14:textId="77777777" w:rsidTr="002B32D3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807A1A7" w14:textId="163149C3" w:rsidR="00BA664F" w:rsidRPr="00BA664F" w:rsidRDefault="00BA664F" w:rsidP="00BA664F">
            <w:pPr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52"/>
                <w:szCs w:val="52"/>
              </w:rPr>
              <w:t xml:space="preserve">    </w:t>
            </w:r>
            <w:r w:rsidRPr="00BA664F">
              <w:rPr>
                <w:rFonts w:ascii="Cambria Math" w:hAnsi="Cambria Math"/>
                <w:color w:val="000000" w:themeColor="text1"/>
                <w:sz w:val="28"/>
                <w:szCs w:val="28"/>
              </w:rPr>
              <w:t>K18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NZ</w:t>
            </w:r>
          </w:p>
        </w:tc>
        <w:tc>
          <w:tcPr>
            <w:tcW w:w="2160" w:type="dxa"/>
          </w:tcPr>
          <w:p w14:paraId="07D17C28" w14:textId="20D40B29" w:rsidR="00BA664F" w:rsidRPr="002B32D3" w:rsidRDefault="002B32D3" w:rsidP="003E6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AN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SHU UTTAM</w:t>
            </w:r>
          </w:p>
        </w:tc>
        <w:tc>
          <w:tcPr>
            <w:tcW w:w="2160" w:type="dxa"/>
          </w:tcPr>
          <w:p w14:paraId="0A94C102" w14:textId="41F9EF23" w:rsidR="00BA664F" w:rsidRPr="002B32D3" w:rsidRDefault="002B32D3" w:rsidP="002B32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       </w:t>
            </w: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58</w:t>
            </w:r>
          </w:p>
        </w:tc>
        <w:tc>
          <w:tcPr>
            <w:tcW w:w="2160" w:type="dxa"/>
          </w:tcPr>
          <w:p w14:paraId="07BD1F3B" w14:textId="27AB9FF9" w:rsidR="00BA664F" w:rsidRPr="002B32D3" w:rsidRDefault="002B32D3" w:rsidP="002B32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</w:t>
            </w: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11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804439</w:t>
            </w:r>
          </w:p>
        </w:tc>
      </w:tr>
      <w:tr w:rsidR="00BA664F" w:rsidRPr="00BA664F" w14:paraId="1A7FD063" w14:textId="77777777" w:rsidTr="002B32D3">
        <w:trPr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71909BF" w14:textId="46FC389D" w:rsidR="00BA664F" w:rsidRPr="003E63C4" w:rsidRDefault="00BA664F" w:rsidP="00BA664F">
            <w:pPr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52"/>
                <w:szCs w:val="52"/>
              </w:rPr>
              <w:t xml:space="preserve">   </w:t>
            </w:r>
            <w:r w:rsidRPr="003E63C4"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K18</w:t>
            </w:r>
            <w:r w:rsidR="003E63C4">
              <w:rPr>
                <w:rFonts w:ascii="Cambria Math" w:hAnsi="Cambria Math"/>
                <w:color w:val="000000" w:themeColor="text1"/>
                <w:sz w:val="28"/>
                <w:szCs w:val="28"/>
              </w:rPr>
              <w:t>NZ</w:t>
            </w:r>
          </w:p>
        </w:tc>
        <w:tc>
          <w:tcPr>
            <w:tcW w:w="2160" w:type="dxa"/>
          </w:tcPr>
          <w:p w14:paraId="1697E318" w14:textId="0F3793B6" w:rsidR="00BA664F" w:rsidRPr="002B32D3" w:rsidRDefault="002B32D3" w:rsidP="002B32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M.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NIKHIL</w:t>
            </w:r>
          </w:p>
        </w:tc>
        <w:tc>
          <w:tcPr>
            <w:tcW w:w="2160" w:type="dxa"/>
          </w:tcPr>
          <w:p w14:paraId="5BEFC930" w14:textId="1FBFCF62" w:rsidR="00BA664F" w:rsidRPr="002B32D3" w:rsidRDefault="002B32D3" w:rsidP="002B32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       </w:t>
            </w: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2160" w:type="dxa"/>
          </w:tcPr>
          <w:p w14:paraId="19061C7E" w14:textId="1C97485F" w:rsidR="00BA664F" w:rsidRPr="002B32D3" w:rsidRDefault="002B32D3" w:rsidP="002B32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 xml:space="preserve">     </w:t>
            </w:r>
            <w:r w:rsidRPr="002B32D3">
              <w:rPr>
                <w:rFonts w:ascii="Cambria Math" w:hAnsi="Cambria Math"/>
                <w:color w:val="000000" w:themeColor="text1"/>
                <w:sz w:val="28"/>
                <w:szCs w:val="28"/>
              </w:rPr>
              <w:t>11</w:t>
            </w:r>
            <w:r>
              <w:rPr>
                <w:rFonts w:ascii="Cambria Math" w:hAnsi="Cambria Math"/>
                <w:color w:val="000000" w:themeColor="text1"/>
                <w:sz w:val="28"/>
                <w:szCs w:val="28"/>
              </w:rPr>
              <w:t>805204</w:t>
            </w:r>
          </w:p>
        </w:tc>
      </w:tr>
    </w:tbl>
    <w:p w14:paraId="6143DDFD" w14:textId="52AF63FC" w:rsidR="00BA664F" w:rsidRDefault="00BA664F">
      <w:pPr>
        <w:rPr>
          <w:rFonts w:ascii="Cambria Math" w:hAnsi="Cambria Math"/>
          <w:color w:val="000000" w:themeColor="text1"/>
          <w:sz w:val="52"/>
          <w:szCs w:val="52"/>
        </w:rPr>
      </w:pPr>
      <w:r w:rsidRPr="00BA664F">
        <w:rPr>
          <w:rFonts w:ascii="Cambria Math" w:hAnsi="Cambria Math"/>
          <w:color w:val="000000" w:themeColor="text1"/>
          <w:sz w:val="52"/>
          <w:szCs w:val="52"/>
        </w:rPr>
        <w:t xml:space="preserve">     </w:t>
      </w:r>
    </w:p>
    <w:p w14:paraId="2D9B9D61" w14:textId="77777777" w:rsidR="002B32D3" w:rsidRPr="00BA664F" w:rsidRDefault="002B32D3">
      <w:pPr>
        <w:rPr>
          <w:rFonts w:ascii="Cambria Math" w:hAnsi="Cambria Math"/>
          <w:color w:val="000000" w:themeColor="text1"/>
          <w:sz w:val="52"/>
          <w:szCs w:val="52"/>
        </w:rPr>
      </w:pPr>
    </w:p>
    <w:p w14:paraId="6873CAD0" w14:textId="6D549779" w:rsidR="00BA664F" w:rsidRDefault="00BA664F">
      <w:pPr>
        <w:rPr>
          <w:rFonts w:ascii="Cambria Math" w:hAnsi="Cambria Math"/>
          <w:color w:val="000000" w:themeColor="text1"/>
          <w:sz w:val="144"/>
          <w:szCs w:val="144"/>
        </w:rPr>
      </w:pPr>
      <w:r>
        <w:rPr>
          <w:rFonts w:ascii="Cambria Math" w:hAnsi="Cambria Math"/>
          <w:color w:val="000000" w:themeColor="text1"/>
          <w:sz w:val="144"/>
          <w:szCs w:val="144"/>
        </w:rPr>
        <w:t xml:space="preserve"> </w:t>
      </w:r>
    </w:p>
    <w:p w14:paraId="385C66A9" w14:textId="5EBD9A20" w:rsidR="00BA664F" w:rsidRDefault="002B32D3">
      <w:pPr>
        <w:rPr>
          <w:rFonts w:ascii="Cambria Math" w:hAnsi="Cambria Math"/>
          <w:color w:val="000000" w:themeColor="text1"/>
          <w:sz w:val="32"/>
          <w:szCs w:val="32"/>
        </w:rPr>
      </w:pPr>
      <w:r>
        <w:rPr>
          <w:rFonts w:ascii="Cambria Math" w:hAnsi="Cambria Math"/>
          <w:color w:val="000000" w:themeColor="text1"/>
          <w:sz w:val="32"/>
          <w:szCs w:val="32"/>
        </w:rPr>
        <w:t xml:space="preserve">                                                                                </w:t>
      </w:r>
      <w:r w:rsidR="00D5007D">
        <w:rPr>
          <w:rFonts w:ascii="Cambria Math" w:hAnsi="Cambria Math"/>
          <w:color w:val="000000" w:themeColor="text1"/>
          <w:sz w:val="32"/>
          <w:szCs w:val="32"/>
        </w:rPr>
        <w:t xml:space="preserve"> </w:t>
      </w:r>
      <w:r w:rsidRPr="00D5007D">
        <w:rPr>
          <w:rFonts w:ascii="Cambria Math" w:hAnsi="Cambria Math"/>
          <w:color w:val="000000" w:themeColor="text1"/>
          <w:sz w:val="32"/>
          <w:szCs w:val="32"/>
        </w:rPr>
        <w:t>SUBMITTED TO:</w:t>
      </w:r>
    </w:p>
    <w:p w14:paraId="2CC2F3C6" w14:textId="5A5445BE" w:rsidR="002B32D3" w:rsidRPr="00D5007D" w:rsidRDefault="002B32D3">
      <w:pPr>
        <w:rPr>
          <w:rFonts w:ascii="Cambria Math" w:hAnsi="Cambria Math"/>
          <w:color w:val="000000" w:themeColor="text1"/>
          <w:sz w:val="28"/>
          <w:szCs w:val="28"/>
        </w:rPr>
      </w:pPr>
      <w:r>
        <w:rPr>
          <w:rFonts w:ascii="Cambria Math" w:hAnsi="Cambria Math"/>
          <w:color w:val="000000" w:themeColor="text1"/>
          <w:sz w:val="32"/>
          <w:szCs w:val="32"/>
        </w:rPr>
        <w:t xml:space="preserve">                                                                                 </w:t>
      </w:r>
      <w:r w:rsidR="00D5007D" w:rsidRPr="00D5007D">
        <w:rPr>
          <w:rFonts w:ascii="Cambria Math" w:hAnsi="Cambria Math"/>
          <w:color w:val="000000" w:themeColor="text1"/>
          <w:sz w:val="28"/>
          <w:szCs w:val="28"/>
        </w:rPr>
        <w:t>JASLEEN KAUR MAM</w:t>
      </w:r>
    </w:p>
    <w:p w14:paraId="5FD045AD" w14:textId="77777777" w:rsidR="00BA664F" w:rsidRDefault="00BA664F">
      <w:pPr>
        <w:rPr>
          <w:rFonts w:ascii="Cambria Math" w:hAnsi="Cambria Math"/>
          <w:color w:val="000000" w:themeColor="text1"/>
          <w:sz w:val="144"/>
          <w:szCs w:val="144"/>
        </w:rPr>
      </w:pPr>
      <w:r>
        <w:rPr>
          <w:rFonts w:ascii="Cambria Math" w:hAnsi="Cambria Math"/>
          <w:color w:val="000000" w:themeColor="text1"/>
          <w:sz w:val="144"/>
          <w:szCs w:val="144"/>
        </w:rPr>
        <w:lastRenderedPageBreak/>
        <w:t xml:space="preserve">      </w:t>
      </w:r>
    </w:p>
    <w:p w14:paraId="6CFE47EB" w14:textId="77777777" w:rsidR="00BA664F" w:rsidRDefault="00BA664F">
      <w:pPr>
        <w:rPr>
          <w:rFonts w:ascii="Cambria Math" w:hAnsi="Cambria Math"/>
          <w:color w:val="000000" w:themeColor="text1"/>
          <w:sz w:val="144"/>
          <w:szCs w:val="144"/>
        </w:rPr>
      </w:pPr>
      <w:r>
        <w:rPr>
          <w:rFonts w:ascii="Cambria Math" w:hAnsi="Cambria Math"/>
          <w:color w:val="000000" w:themeColor="text1"/>
          <w:sz w:val="144"/>
          <w:szCs w:val="144"/>
        </w:rPr>
        <w:t xml:space="preserve">      </w:t>
      </w:r>
    </w:p>
    <w:p w14:paraId="6694321C" w14:textId="5B44EBE4" w:rsidR="00BA664F" w:rsidRDefault="00D5007D">
      <w:pPr>
        <w:rPr>
          <w:rFonts w:ascii="Cambria Math" w:hAnsi="Cambria Math"/>
          <w:color w:val="000000" w:themeColor="text1"/>
          <w:sz w:val="144"/>
          <w:szCs w:val="144"/>
        </w:rPr>
      </w:pPr>
      <w:r>
        <w:rPr>
          <w:rFonts w:ascii="Cambria Math" w:hAnsi="Cambria Math"/>
          <w:color w:val="000000" w:themeColor="text1"/>
          <w:sz w:val="144"/>
          <w:szCs w:val="144"/>
        </w:rPr>
        <w:t xml:space="preserve">      </w:t>
      </w:r>
      <w:r w:rsidR="00BA664F" w:rsidRPr="00BA664F">
        <w:rPr>
          <w:rFonts w:ascii="Cambria Math" w:hAnsi="Cambria Math"/>
          <w:color w:val="000000" w:themeColor="text1"/>
          <w:sz w:val="144"/>
          <w:szCs w:val="144"/>
        </w:rPr>
        <w:t>THANK</w:t>
      </w:r>
    </w:p>
    <w:p w14:paraId="5D66A09D" w14:textId="25B7A13E" w:rsidR="00E517F3" w:rsidRDefault="00BA664F">
      <w:pPr>
        <w:rPr>
          <w:rFonts w:ascii="Cambria Math" w:hAnsi="Cambria Math"/>
          <w:color w:val="000000" w:themeColor="text1"/>
          <w:sz w:val="144"/>
          <w:szCs w:val="144"/>
        </w:rPr>
      </w:pPr>
      <w:r w:rsidRPr="00BA664F">
        <w:rPr>
          <w:rFonts w:ascii="Cambria Math" w:hAnsi="Cambria Math"/>
          <w:color w:val="000000" w:themeColor="text1"/>
          <w:sz w:val="144"/>
          <w:szCs w:val="144"/>
        </w:rPr>
        <w:t xml:space="preserve"> </w:t>
      </w:r>
      <w:r>
        <w:rPr>
          <w:rFonts w:ascii="Cambria Math" w:hAnsi="Cambria Math"/>
          <w:color w:val="000000" w:themeColor="text1"/>
          <w:sz w:val="144"/>
          <w:szCs w:val="144"/>
        </w:rPr>
        <w:t xml:space="preserve">        </w:t>
      </w:r>
      <w:r w:rsidRPr="00BA664F">
        <w:rPr>
          <w:rFonts w:ascii="Cambria Math" w:hAnsi="Cambria Math"/>
          <w:color w:val="000000" w:themeColor="text1"/>
          <w:sz w:val="144"/>
          <w:szCs w:val="144"/>
        </w:rPr>
        <w:t>YOU</w:t>
      </w:r>
    </w:p>
    <w:p w14:paraId="3E093AB2" w14:textId="3959626D" w:rsidR="00BA664F" w:rsidRDefault="00BA664F">
      <w:pPr>
        <w:rPr>
          <w:rFonts w:ascii="Cambria Math" w:hAnsi="Cambria Math"/>
          <w:color w:val="000000" w:themeColor="text1"/>
          <w:sz w:val="28"/>
          <w:szCs w:val="28"/>
        </w:rPr>
      </w:pPr>
    </w:p>
    <w:bookmarkEnd w:id="4"/>
    <w:bookmarkEnd w:id="3"/>
    <w:bookmarkEnd w:id="2"/>
    <w:bookmarkEnd w:id="1"/>
    <w:bookmarkEnd w:id="0"/>
    <w:p w14:paraId="0AAEA30E" w14:textId="77777777" w:rsidR="00BA664F" w:rsidRPr="00BA664F" w:rsidRDefault="00BA664F">
      <w:pPr>
        <w:rPr>
          <w:rFonts w:ascii="Cambria Math" w:hAnsi="Cambria Math"/>
          <w:color w:val="000000" w:themeColor="text1"/>
          <w:sz w:val="28"/>
          <w:szCs w:val="28"/>
        </w:rPr>
      </w:pPr>
    </w:p>
    <w:sectPr w:rsidR="00BA664F" w:rsidRPr="00BA664F">
      <w:headerReference w:type="default" r:id="rId19"/>
      <w:footerReference w:type="default" r:id="rId2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A3E3C" w14:textId="77777777" w:rsidR="00A744EB" w:rsidRDefault="00A744EB">
      <w:pPr>
        <w:spacing w:before="0" w:after="0" w:line="240" w:lineRule="auto"/>
      </w:pPr>
      <w:r>
        <w:separator/>
      </w:r>
    </w:p>
  </w:endnote>
  <w:endnote w:type="continuationSeparator" w:id="0">
    <w:p w14:paraId="43BC3CD2" w14:textId="77777777" w:rsidR="00A744EB" w:rsidRDefault="00A744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C381D" w14:textId="77777777" w:rsidR="005430CC" w:rsidRDefault="00A744EB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E8D5E" w14:textId="77777777" w:rsidR="00A744EB" w:rsidRDefault="00A744EB">
      <w:pPr>
        <w:spacing w:before="0" w:after="0" w:line="240" w:lineRule="auto"/>
      </w:pPr>
      <w:r>
        <w:separator/>
      </w:r>
    </w:p>
  </w:footnote>
  <w:footnote w:type="continuationSeparator" w:id="0">
    <w:p w14:paraId="072F4DE0" w14:textId="77777777" w:rsidR="00A744EB" w:rsidRDefault="00A744E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7578F" w14:textId="00D91C46" w:rsidR="004C59D8" w:rsidRDefault="004C59D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1E5D82" wp14:editId="3BF600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206871669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3FDF506" w14:textId="52AE09F0" w:rsidR="004C59D8" w:rsidRDefault="004C59D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AI BASED CROP MONITORING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41E5D82" id="Rectangle 197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mR3nu3AAAAAQBAAAPAAAAAAAAAAAAAAAAAO0EAABkcnMvZG93bnJldi54&#10;bWxQSwUGAAAAAAQABADzAAAA9gUAAAAA&#10;" o:allowoverlap="f" fillcolor="#00a0b8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206871669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3FDF506" w14:textId="52AE09F0" w:rsidR="004C59D8" w:rsidRDefault="004C59D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AI BASED CROP MONITORING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145650D9"/>
    <w:multiLevelType w:val="hybridMultilevel"/>
    <w:tmpl w:val="97D41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A2DF9"/>
    <w:multiLevelType w:val="hybridMultilevel"/>
    <w:tmpl w:val="BA2CA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6685C"/>
    <w:multiLevelType w:val="hybridMultilevel"/>
    <w:tmpl w:val="98A0CFFE"/>
    <w:lvl w:ilvl="0" w:tplc="4009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D9"/>
    <w:rsid w:val="00111430"/>
    <w:rsid w:val="002B32D3"/>
    <w:rsid w:val="002E4C1F"/>
    <w:rsid w:val="003E63C4"/>
    <w:rsid w:val="004C59D8"/>
    <w:rsid w:val="005430CC"/>
    <w:rsid w:val="006A59FB"/>
    <w:rsid w:val="00A744EB"/>
    <w:rsid w:val="00BA664F"/>
    <w:rsid w:val="00C9742D"/>
    <w:rsid w:val="00D5007D"/>
    <w:rsid w:val="00D848D9"/>
    <w:rsid w:val="00E517F3"/>
    <w:rsid w:val="00F9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EEE0D"/>
  <w15:chartTrackingRefBased/>
  <w15:docId w15:val="{E3F08A8F-CB03-419C-9E2A-20472210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4C5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6DC4F8495C438092C9825E3A2EC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18EB3-6695-4D89-A513-03AE3E15388F}"/>
      </w:docPartPr>
      <w:docPartBody>
        <w:p w:rsidR="00000000" w:rsidRDefault="003D359B">
          <w:pPr>
            <w:pStyle w:val="776DC4F8495C438092C9825E3A2EC796"/>
          </w:pPr>
          <w:r>
            <w:t>[Name]</w:t>
          </w:r>
        </w:p>
      </w:docPartBody>
    </w:docPart>
    <w:docPart>
      <w:docPartPr>
        <w:name w:val="893104C4B7F741909CCCF5B2E2FDC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E9AB71-7740-4B53-8581-B8A3026444D2}"/>
      </w:docPartPr>
      <w:docPartBody>
        <w:p w:rsidR="00000000" w:rsidRDefault="003D359B">
          <w:pPr>
            <w:pStyle w:val="893104C4B7F741909CCCF5B2E2FDC7CC"/>
          </w:pPr>
          <w:r>
            <w:t>[Course Title]</w:t>
          </w:r>
        </w:p>
      </w:docPartBody>
    </w:docPart>
    <w:docPart>
      <w:docPartPr>
        <w:name w:val="628EFE8AD17547E28045E386AD95D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FE8872-70FF-49A7-8F99-63C41EC471CC}"/>
      </w:docPartPr>
      <w:docPartBody>
        <w:p w:rsidR="00000000" w:rsidRDefault="003D359B">
          <w:pPr>
            <w:pStyle w:val="628EFE8AD17547E28045E386AD95D7FA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9B"/>
    <w:rsid w:val="003D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55F6C5370CF14D4696E40FE0411C326A">
    <w:name w:val="55F6C5370CF14D4696E40FE0411C326A"/>
  </w:style>
  <w:style w:type="paragraph" w:customStyle="1" w:styleId="776DC4F8495C438092C9825E3A2EC796">
    <w:name w:val="776DC4F8495C438092C9825E3A2EC796"/>
  </w:style>
  <w:style w:type="paragraph" w:customStyle="1" w:styleId="893104C4B7F741909CCCF5B2E2FDC7CC">
    <w:name w:val="893104C4B7F741909CCCF5B2E2FDC7CC"/>
  </w:style>
  <w:style w:type="paragraph" w:customStyle="1" w:styleId="628EFE8AD17547E28045E386AD95D7FA">
    <w:name w:val="628EFE8AD17547E28045E386AD95D7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2020-04-05T00:00:00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98CD95-6C26-4335-AC42-9B60C7B7A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109</TotalTime>
  <Pages>8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BASED CROP MONITORING SYSTEM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BASED CROP MONITORING SYSTEM</dc:title>
  <dc:creator>krishna praveen kumar</dc:creator>
  <cp:keywords>INT</cp:keywords>
  <cp:lastModifiedBy>krishna praveen kumar</cp:lastModifiedBy>
  <cp:revision>3</cp:revision>
  <dcterms:created xsi:type="dcterms:W3CDTF">2020-04-05T05:23:00Z</dcterms:created>
  <dcterms:modified xsi:type="dcterms:W3CDTF">2020-04-05T07:12:00Z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